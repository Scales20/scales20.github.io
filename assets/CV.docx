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Y="1906"/>
        <w:tblW w:w="11017" w:type="dxa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</w:tblPr>
      <w:tblGrid>
        <w:gridCol w:w="3686"/>
        <w:gridCol w:w="7331"/>
      </w:tblGrid>
      <w:tr w:rsidR="003D7C1E" w14:paraId="7829EBEA" w14:textId="77777777" w:rsidTr="003D7C1E">
        <w:trPr>
          <w:trHeight w:val="77"/>
        </w:trPr>
        <w:tc>
          <w:tcPr>
            <w:tcW w:w="3686" w:type="dxa"/>
          </w:tcPr>
          <w:p w14:paraId="446FAC52" w14:textId="77777777" w:rsidR="003D7C1E" w:rsidRPr="00C7399D" w:rsidRDefault="003D7C1E" w:rsidP="003D7C1E">
            <w:pPr>
              <w:pStyle w:val="Titel"/>
              <w:rPr>
                <w:sz w:val="56"/>
                <w:szCs w:val="56"/>
              </w:rPr>
            </w:pPr>
            <w:r w:rsidRPr="00C7399D">
              <w:rPr>
                <w:sz w:val="56"/>
                <w:szCs w:val="56"/>
              </w:rPr>
              <w:t>Niels Oerlemans</w:t>
            </w:r>
          </w:p>
          <w:p w14:paraId="0B328BDA" w14:textId="77777777" w:rsidR="003D7C1E" w:rsidRPr="00752B5E" w:rsidRDefault="003D7C1E" w:rsidP="003D7C1E">
            <w:pPr>
              <w:pStyle w:val="Ondertitel"/>
              <w:rPr>
                <w:spacing w:val="10"/>
                <w:w w:val="76"/>
              </w:rPr>
            </w:pPr>
            <w:r>
              <w:rPr>
                <w:spacing w:val="2"/>
                <w:w w:val="76"/>
              </w:rPr>
              <w:t>Software Enginee</w:t>
            </w:r>
            <w:r>
              <w:rPr>
                <w:spacing w:val="9"/>
                <w:w w:val="76"/>
              </w:rPr>
              <w:t>r</w:t>
            </w:r>
          </w:p>
          <w:p w14:paraId="2D2BD74E" w14:textId="77777777" w:rsidR="003D7C1E" w:rsidRPr="00846D4F" w:rsidRDefault="003D7C1E" w:rsidP="003D7C1E">
            <w:pPr>
              <w:pStyle w:val="Kop2"/>
            </w:pPr>
            <w:r>
              <w:t>Personalia</w:t>
            </w:r>
          </w:p>
          <w:p w14:paraId="05EF8C27" w14:textId="77777777" w:rsidR="003D7C1E" w:rsidRDefault="003D7C1E" w:rsidP="003D7C1E">
            <w:pPr>
              <w:pStyle w:val="Contactgegevens"/>
              <w:rPr>
                <w:rStyle w:val="Hyperlink"/>
                <w:color w:val="auto"/>
                <w:u w:val="none"/>
              </w:rPr>
            </w:pPr>
            <w:r>
              <w:rPr>
                <w:rStyle w:val="Hyperlink"/>
                <w:color w:val="auto"/>
                <w:u w:val="none"/>
              </w:rPr>
              <w:t>ADRES: Paardensteeg 7</w:t>
            </w:r>
          </w:p>
          <w:p w14:paraId="51E06C37" w14:textId="77777777" w:rsidR="003D7C1E" w:rsidRDefault="003D7C1E" w:rsidP="003D7C1E">
            <w:pPr>
              <w:pStyle w:val="Contactgegevens"/>
              <w:rPr>
                <w:rStyle w:val="Hyperlink"/>
                <w:color w:val="auto"/>
                <w:u w:val="none"/>
              </w:rPr>
            </w:pPr>
            <w:r>
              <w:rPr>
                <w:rStyle w:val="Hyperlink"/>
                <w:color w:val="auto"/>
                <w:u w:val="none"/>
              </w:rPr>
              <w:t>1621 LK, Hoorn</w:t>
            </w:r>
          </w:p>
          <w:p w14:paraId="29A44EBA" w14:textId="77777777" w:rsidR="003D7C1E" w:rsidRDefault="003D7C1E" w:rsidP="003D7C1E">
            <w:pPr>
              <w:pStyle w:val="Contactgegevens"/>
            </w:pPr>
          </w:p>
          <w:sdt>
            <w:sdtPr>
              <w:id w:val="-24706628"/>
              <w:placeholder>
                <w:docPart w:val="CCB2471E0D9844E8886BF28682550691"/>
              </w:placeholder>
              <w:temporary/>
              <w:showingPlcHdr/>
              <w15:appearance w15:val="hidden"/>
            </w:sdtPr>
            <w:sdtContent>
              <w:p w14:paraId="1F6CF9C2" w14:textId="77777777" w:rsidR="003D7C1E" w:rsidRDefault="003D7C1E" w:rsidP="003D7C1E">
                <w:pPr>
                  <w:pStyle w:val="Contactgegevens"/>
                </w:pPr>
                <w:r w:rsidRPr="004D3011">
                  <w:rPr>
                    <w:lang w:bidi="nl-NL"/>
                  </w:rPr>
                  <w:t>TELEFOON:</w:t>
                </w:r>
              </w:p>
            </w:sdtContent>
          </w:sdt>
          <w:p w14:paraId="32B64631" w14:textId="77777777" w:rsidR="003D7C1E" w:rsidRDefault="003D7C1E" w:rsidP="003D7C1E">
            <w:pPr>
              <w:pStyle w:val="Contactgegevens"/>
            </w:pPr>
            <w:r>
              <w:t>06-82466516</w:t>
            </w:r>
          </w:p>
          <w:p w14:paraId="15AFA0EB" w14:textId="77777777" w:rsidR="003D7C1E" w:rsidRDefault="003D7C1E" w:rsidP="003D7C1E">
            <w:pPr>
              <w:pStyle w:val="Contactgegevens"/>
            </w:pPr>
          </w:p>
          <w:p w14:paraId="0DBD060E" w14:textId="77777777" w:rsidR="003D7C1E" w:rsidRDefault="003D7C1E" w:rsidP="003D7C1E">
            <w:pPr>
              <w:pStyle w:val="Contactgegevens"/>
            </w:pPr>
            <w:r>
              <w:t>E-MAIL:</w:t>
            </w:r>
          </w:p>
          <w:p w14:paraId="4936B97D" w14:textId="704440AF" w:rsidR="00D359FD" w:rsidRPr="00D359FD" w:rsidRDefault="003D7C1E" w:rsidP="003D7C1E">
            <w:pPr>
              <w:pStyle w:val="Contactgegevens"/>
              <w:rPr>
                <w:color w:val="B85A22" w:themeColor="accent2" w:themeShade="BF"/>
                <w:u w:val="single"/>
              </w:rPr>
            </w:pPr>
            <w:hyperlink r:id="rId10" w:history="1">
              <w:r w:rsidRPr="00752B5E">
                <w:rPr>
                  <w:rStyle w:val="Hyperlink"/>
                </w:rPr>
                <w:t>niels.oerlemans@hva.nl</w:t>
              </w:r>
            </w:hyperlink>
          </w:p>
          <w:p w14:paraId="7390CD3F" w14:textId="77777777" w:rsidR="003D7C1E" w:rsidRDefault="003D7C1E" w:rsidP="003D7C1E">
            <w:pPr>
              <w:pStyle w:val="Contactgegevens"/>
            </w:pPr>
          </w:p>
          <w:p w14:paraId="12328A6D" w14:textId="468DAA9D" w:rsidR="00D359FD" w:rsidRDefault="00D359FD" w:rsidP="003D7C1E">
            <w:pPr>
              <w:pStyle w:val="Contactgegevens"/>
            </w:pPr>
            <w:r>
              <w:t xml:space="preserve">LINKEDIN: </w:t>
            </w:r>
            <w:hyperlink r:id="rId11" w:history="1">
              <w:r w:rsidRPr="00D359FD">
                <w:rPr>
                  <w:rStyle w:val="Hyperlink"/>
                </w:rPr>
                <w:t>https://www.linkedin.com/in/niels-oerlemans/</w:t>
              </w:r>
            </w:hyperlink>
          </w:p>
          <w:p w14:paraId="5653C91D" w14:textId="77777777" w:rsidR="00D359FD" w:rsidRDefault="00D359FD" w:rsidP="003D7C1E">
            <w:pPr>
              <w:pStyle w:val="Contactgegevens"/>
            </w:pPr>
          </w:p>
          <w:p w14:paraId="151EECDD" w14:textId="37F53DE2" w:rsidR="003D7C1E" w:rsidRDefault="003D7C1E" w:rsidP="003D7C1E">
            <w:pPr>
              <w:pStyle w:val="Contactgegevens"/>
            </w:pPr>
            <w:r>
              <w:t>GEBOORTEDATUM:</w:t>
            </w:r>
          </w:p>
          <w:p w14:paraId="5E71A13E" w14:textId="77777777" w:rsidR="003D7C1E" w:rsidRDefault="003D7C1E" w:rsidP="003D7C1E">
            <w:pPr>
              <w:pStyle w:val="Contactgegevens"/>
            </w:pPr>
            <w:r>
              <w:t>24 december 2003</w:t>
            </w:r>
          </w:p>
          <w:p w14:paraId="7CEE8AA9" w14:textId="77777777" w:rsidR="003D7C1E" w:rsidRDefault="003D7C1E" w:rsidP="003D7C1E">
            <w:pPr>
              <w:pStyle w:val="Contactgegevens"/>
            </w:pPr>
          </w:p>
        </w:tc>
        <w:tc>
          <w:tcPr>
            <w:tcW w:w="7331" w:type="dxa"/>
            <w:vAlign w:val="center"/>
          </w:tcPr>
          <w:p w14:paraId="4D85563D" w14:textId="6B964FAC" w:rsidR="003D7C1E" w:rsidRDefault="003D7C1E" w:rsidP="003D7C1E">
            <w:pPr>
              <w:pStyle w:val="Adres"/>
              <w:rPr>
                <w:sz w:val="28"/>
                <w:szCs w:val="32"/>
                <w:lang w:bidi="nl-NL"/>
              </w:rPr>
            </w:pPr>
            <w:r>
              <w:rPr>
                <w:sz w:val="28"/>
                <w:szCs w:val="32"/>
                <w:lang w:bidi="nl-NL"/>
              </w:rPr>
              <w:t>Profiel</w:t>
            </w:r>
          </w:p>
          <w:p w14:paraId="26A69B17" w14:textId="640ED93D" w:rsidR="003D7C1E" w:rsidRPr="004600EC" w:rsidRDefault="003D7C1E" w:rsidP="003D7C1E">
            <w:pPr>
              <w:pStyle w:val="Adres"/>
              <w:rPr>
                <w:lang w:bidi="nl-NL"/>
              </w:rPr>
            </w:pPr>
            <w:r>
              <w:rPr>
                <w:szCs w:val="20"/>
                <w:lang w:bidi="nl-NL"/>
              </w:rPr>
              <w:t xml:space="preserve">Ik ben een harde werker, die graag met de technische kant van een project bezig is. Ik kan erg goed zelfstandig werken, maar ik kan evengoed productief in een team werken. </w:t>
            </w:r>
            <w:r w:rsidR="00F1790E">
              <w:rPr>
                <w:szCs w:val="20"/>
                <w:lang w:bidi="nl-NL"/>
              </w:rPr>
              <w:t>Verder ben ik erg toegewijd aan projecten en</w:t>
            </w:r>
            <w:r w:rsidR="000D10C7">
              <w:rPr>
                <w:szCs w:val="20"/>
                <w:lang w:bidi="nl-NL"/>
              </w:rPr>
              <w:t xml:space="preserve"> bijt ik </w:t>
            </w:r>
            <w:r w:rsidR="00F1790E">
              <w:rPr>
                <w:szCs w:val="20"/>
                <w:lang w:bidi="nl-NL"/>
              </w:rPr>
              <w:t>me graag vast in problemen</w:t>
            </w:r>
            <w:r w:rsidR="002B740F">
              <w:rPr>
                <w:szCs w:val="20"/>
                <w:lang w:bidi="nl-NL"/>
              </w:rPr>
              <w:t>.</w:t>
            </w:r>
          </w:p>
          <w:p w14:paraId="6603DB63" w14:textId="77777777" w:rsidR="003D7C1E" w:rsidRDefault="003D7C1E" w:rsidP="003D7C1E">
            <w:pPr>
              <w:pStyle w:val="Adres"/>
              <w:rPr>
                <w:sz w:val="28"/>
                <w:szCs w:val="32"/>
                <w:lang w:bidi="nl-NL"/>
              </w:rPr>
            </w:pPr>
          </w:p>
          <w:p w14:paraId="1016CBF5" w14:textId="0F4A3004" w:rsidR="003D7C1E" w:rsidRDefault="003D7C1E" w:rsidP="003D7C1E">
            <w:pPr>
              <w:pStyle w:val="Adres"/>
              <w:rPr>
                <w:sz w:val="28"/>
                <w:szCs w:val="32"/>
                <w:lang w:bidi="nl-NL"/>
              </w:rPr>
            </w:pPr>
            <w:r w:rsidRPr="00CE1CB2">
              <w:rPr>
                <w:sz w:val="28"/>
                <w:szCs w:val="32"/>
                <w:lang w:bidi="nl-NL"/>
              </w:rPr>
              <w:t>Opleiding</w:t>
            </w:r>
          </w:p>
          <w:p w14:paraId="559B2A3A" w14:textId="77AA49E7" w:rsidR="003D7C1E" w:rsidRDefault="003D7C1E" w:rsidP="003D7C1E">
            <w:pPr>
              <w:pStyle w:val="Adres"/>
            </w:pPr>
          </w:p>
          <w:p w14:paraId="2934C957" w14:textId="0ABF5D66" w:rsidR="003D7C1E" w:rsidRDefault="003D7C1E" w:rsidP="003D7C1E">
            <w:pPr>
              <w:pStyle w:val="Adres"/>
            </w:pPr>
            <w:r>
              <w:t>Hogeschool van Amsterdam, Amsterdam</w:t>
            </w:r>
          </w:p>
          <w:p w14:paraId="64FE885C" w14:textId="217F3C30" w:rsidR="003D7C1E" w:rsidRDefault="003D7C1E" w:rsidP="003D7C1E">
            <w:pPr>
              <w:pStyle w:val="Adres"/>
            </w:pPr>
            <w:r>
              <w:t>HBO-ICT software engineering</w:t>
            </w:r>
          </w:p>
          <w:p w14:paraId="2293F96B" w14:textId="1BFBE9C7" w:rsidR="003D7C1E" w:rsidRDefault="003D7C1E" w:rsidP="003D7C1E">
            <w:pPr>
              <w:pStyle w:val="Adres"/>
            </w:pPr>
            <w:r>
              <w:t>2023-</w:t>
            </w:r>
            <w:r w:rsidR="00C45F5B">
              <w:t>2026</w:t>
            </w:r>
          </w:p>
          <w:p w14:paraId="59D7DC46" w14:textId="66008464" w:rsidR="003D7C1E" w:rsidRDefault="003D7C1E" w:rsidP="003D7C1E">
            <w:pPr>
              <w:pStyle w:val="Adres"/>
            </w:pPr>
            <w:r>
              <w:t>Propedeuse behaald</w:t>
            </w:r>
          </w:p>
          <w:p w14:paraId="0CBDE38B" w14:textId="77777777" w:rsidR="003D7C1E" w:rsidRDefault="003D7C1E" w:rsidP="003D7C1E">
            <w:pPr>
              <w:pStyle w:val="Adres"/>
            </w:pPr>
          </w:p>
          <w:p w14:paraId="7ED08B5C" w14:textId="7B26A625" w:rsidR="003D7C1E" w:rsidRDefault="003D7C1E" w:rsidP="003D7C1E">
            <w:pPr>
              <w:pStyle w:val="Adres"/>
            </w:pPr>
            <w:r>
              <w:t>Universiteit van Amsterdam, Amsterdam</w:t>
            </w:r>
          </w:p>
          <w:p w14:paraId="495865A9" w14:textId="4ED3D709" w:rsidR="003D7C1E" w:rsidRDefault="003D7C1E" w:rsidP="003D7C1E">
            <w:pPr>
              <w:pStyle w:val="Adres"/>
            </w:pPr>
            <w:r>
              <w:t>Natuur- en Sterrenkunde</w:t>
            </w:r>
          </w:p>
          <w:p w14:paraId="3FAC04E5" w14:textId="2FEAC7FC" w:rsidR="003D7C1E" w:rsidRDefault="003D7C1E" w:rsidP="003D7C1E">
            <w:pPr>
              <w:pStyle w:val="Adres"/>
            </w:pPr>
            <w:r>
              <w:t>2022-2023</w:t>
            </w:r>
          </w:p>
          <w:p w14:paraId="6BF43C4F" w14:textId="72913BC4" w:rsidR="003D7C1E" w:rsidRDefault="003D7C1E" w:rsidP="003D7C1E">
            <w:pPr>
              <w:pStyle w:val="Adres"/>
            </w:pPr>
            <w:r>
              <w:t>Ik heb tijdens deze studie twee vakken over programmeren met Python voltooid. Ik heb de studie voortijdig afgebroken vanwege persoonlijke omstandigheden.</w:t>
            </w:r>
          </w:p>
          <w:p w14:paraId="101FB37C" w14:textId="77777777" w:rsidR="003D7C1E" w:rsidRDefault="003D7C1E" w:rsidP="003D7C1E">
            <w:pPr>
              <w:pStyle w:val="Adres"/>
            </w:pPr>
          </w:p>
          <w:p w14:paraId="61C3718C" w14:textId="55A5B3CE" w:rsidR="003D7C1E" w:rsidRDefault="003D7C1E" w:rsidP="003D7C1E">
            <w:pPr>
              <w:pStyle w:val="Adres"/>
            </w:pPr>
            <w:r>
              <w:t>Aurum College, Lelystad</w:t>
            </w:r>
          </w:p>
          <w:p w14:paraId="3E321652" w14:textId="2DFD47DC" w:rsidR="003D7C1E" w:rsidRDefault="003D7C1E" w:rsidP="003D7C1E">
            <w:pPr>
              <w:pStyle w:val="Adres"/>
            </w:pPr>
            <w:r>
              <w:t>2016-2022</w:t>
            </w:r>
          </w:p>
          <w:p w14:paraId="3EAA53B4" w14:textId="77777777" w:rsidR="003D7C1E" w:rsidRDefault="003D7C1E" w:rsidP="003D7C1E">
            <w:pPr>
              <w:pStyle w:val="Adres"/>
            </w:pPr>
            <w:r>
              <w:t>Vwo-diploma behaald</w:t>
            </w:r>
          </w:p>
          <w:p w14:paraId="09DA03F1" w14:textId="77777777" w:rsidR="003D7C1E" w:rsidRDefault="003D7C1E" w:rsidP="003D7C1E">
            <w:pPr>
              <w:pStyle w:val="Adres"/>
            </w:pPr>
          </w:p>
          <w:p w14:paraId="74CD3AA4" w14:textId="77777777" w:rsidR="003D7C1E" w:rsidRDefault="003D7C1E" w:rsidP="003D7C1E">
            <w:pPr>
              <w:pStyle w:val="Adres"/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>Kennis en vaardigheden</w:t>
            </w:r>
          </w:p>
          <w:p w14:paraId="27994B6A" w14:textId="0DC61E9D" w:rsidR="006F738E" w:rsidRDefault="003D7C1E" w:rsidP="006F738E">
            <w:pPr>
              <w:pStyle w:val="Adres"/>
            </w:pPr>
            <w:r>
              <w:t>Ik</w:t>
            </w:r>
            <w:r w:rsidR="006F738E">
              <w:t xml:space="preserve"> beheers de volgende programmeertalen</w:t>
            </w:r>
            <w:r w:rsidR="003D4199">
              <w:t xml:space="preserve"> en programma’s</w:t>
            </w:r>
            <w:r w:rsidR="006F738E">
              <w:t xml:space="preserve"> vloeiend:</w:t>
            </w:r>
          </w:p>
          <w:p w14:paraId="7821EA22" w14:textId="77777777" w:rsidR="006F738E" w:rsidRDefault="006F738E" w:rsidP="006F738E">
            <w:pPr>
              <w:pStyle w:val="Adres"/>
            </w:pPr>
          </w:p>
          <w:p w14:paraId="5C5EAFC5" w14:textId="54D834C7" w:rsidR="006F738E" w:rsidRDefault="003D7C1E" w:rsidP="006F738E">
            <w:pPr>
              <w:pStyle w:val="Adres"/>
            </w:pPr>
            <w:r>
              <w:t>Python</w:t>
            </w:r>
          </w:p>
          <w:p w14:paraId="708C8C11" w14:textId="0B6C9114" w:rsidR="00593530" w:rsidRDefault="00593530" w:rsidP="006F738E">
            <w:pPr>
              <w:pStyle w:val="Adres"/>
            </w:pPr>
            <w:r>
              <w:t>Java</w:t>
            </w:r>
          </w:p>
          <w:p w14:paraId="111B3EA4" w14:textId="7EAB696C" w:rsidR="00593530" w:rsidRDefault="00593530" w:rsidP="006F738E">
            <w:pPr>
              <w:pStyle w:val="Adres"/>
            </w:pPr>
            <w:r>
              <w:t>PHP</w:t>
            </w:r>
          </w:p>
          <w:p w14:paraId="07882998" w14:textId="39141346" w:rsidR="005F6D52" w:rsidRDefault="003D7C1E" w:rsidP="006F738E">
            <w:pPr>
              <w:pStyle w:val="Adres"/>
            </w:pPr>
            <w:r>
              <w:t>Jav</w:t>
            </w:r>
            <w:r w:rsidR="006F738E">
              <w:t>a</w:t>
            </w:r>
            <w:r>
              <w:t>Script</w:t>
            </w:r>
            <w:r w:rsidR="009352F7">
              <w:t xml:space="preserve"> (specifiek Vue en React).</w:t>
            </w:r>
          </w:p>
          <w:p w14:paraId="06A54D7C" w14:textId="584A9510" w:rsidR="006F738E" w:rsidRDefault="005F6D52" w:rsidP="006F738E">
            <w:pPr>
              <w:pStyle w:val="Adres"/>
            </w:pPr>
            <w:r>
              <w:t>Type</w:t>
            </w:r>
            <w:r w:rsidR="003D7C1E">
              <w:t>Script</w:t>
            </w:r>
          </w:p>
          <w:p w14:paraId="0DF75574" w14:textId="5943C828" w:rsidR="003D7C1E" w:rsidRDefault="003D7C1E" w:rsidP="006F738E">
            <w:pPr>
              <w:pStyle w:val="Adres"/>
            </w:pPr>
            <w:r>
              <w:t>HTML</w:t>
            </w:r>
          </w:p>
          <w:p w14:paraId="3DC87FFD" w14:textId="77777777" w:rsidR="009352F7" w:rsidRDefault="009352F7" w:rsidP="009352F7">
            <w:pPr>
              <w:pStyle w:val="Adres"/>
            </w:pPr>
            <w:r>
              <w:t>CSS</w:t>
            </w:r>
          </w:p>
          <w:p w14:paraId="4CE97A5F" w14:textId="77777777" w:rsidR="009352F7" w:rsidRDefault="009352F7" w:rsidP="006F738E">
            <w:pPr>
              <w:pStyle w:val="Adres"/>
            </w:pPr>
          </w:p>
          <w:p w14:paraId="43D6FC81" w14:textId="77777777" w:rsidR="009352F7" w:rsidRDefault="009352F7" w:rsidP="006F738E">
            <w:pPr>
              <w:pStyle w:val="Adres"/>
            </w:pPr>
          </w:p>
          <w:p w14:paraId="11743AE2" w14:textId="7652789D" w:rsidR="004C6CA0" w:rsidRDefault="006F738E" w:rsidP="004C6CA0">
            <w:pPr>
              <w:pStyle w:val="Adres"/>
            </w:pPr>
            <w:r>
              <w:t xml:space="preserve">Ik beheers de gewonere technieken van de </w:t>
            </w:r>
            <w:r w:rsidR="004C6CA0">
              <w:t xml:space="preserve">volgende </w:t>
            </w:r>
            <w:r w:rsidR="0045319D">
              <w:t>talen en programma’s:</w:t>
            </w:r>
          </w:p>
          <w:p w14:paraId="2C066931" w14:textId="77777777" w:rsidR="004C6CA0" w:rsidRDefault="004C6CA0" w:rsidP="004C6CA0">
            <w:pPr>
              <w:pStyle w:val="Adres"/>
            </w:pPr>
          </w:p>
          <w:p w14:paraId="24D7F7CF" w14:textId="125EFB65" w:rsidR="004C6CA0" w:rsidRDefault="003D7C1E" w:rsidP="004C6CA0">
            <w:pPr>
              <w:pStyle w:val="Adres"/>
            </w:pPr>
            <w:r>
              <w:t>Git</w:t>
            </w:r>
          </w:p>
          <w:p w14:paraId="18E3F9B0" w14:textId="5B77FEBE" w:rsidR="000E66A6" w:rsidRDefault="000E66A6" w:rsidP="007272A7">
            <w:pPr>
              <w:pStyle w:val="Adres"/>
            </w:pPr>
            <w:r>
              <w:t>Spring Boot</w:t>
            </w:r>
          </w:p>
          <w:p w14:paraId="35ADD820" w14:textId="6BDBF1D9" w:rsidR="009352F7" w:rsidRDefault="009352F7" w:rsidP="007272A7">
            <w:pPr>
              <w:pStyle w:val="Adres"/>
            </w:pPr>
            <w:r>
              <w:t>Thymeleaf (een framework voor HTML)</w:t>
            </w:r>
          </w:p>
          <w:p w14:paraId="079D0AFE" w14:textId="77777777" w:rsidR="00593530" w:rsidRDefault="00593530" w:rsidP="007272A7">
            <w:pPr>
              <w:pStyle w:val="Adres"/>
            </w:pPr>
          </w:p>
          <w:p w14:paraId="1F7C4DE7" w14:textId="77777777" w:rsidR="007272A7" w:rsidRDefault="007272A7" w:rsidP="007272A7">
            <w:pPr>
              <w:pStyle w:val="Adres"/>
            </w:pPr>
          </w:p>
          <w:p w14:paraId="251DE18F" w14:textId="77777777" w:rsidR="007272A7" w:rsidRDefault="003D7C1E" w:rsidP="007272A7">
            <w:pPr>
              <w:pStyle w:val="Adres"/>
            </w:pPr>
            <w:r>
              <w:t>Ik beheers de volgende talen:</w:t>
            </w:r>
          </w:p>
          <w:p w14:paraId="0A85FBA6" w14:textId="77777777" w:rsidR="007272A7" w:rsidRDefault="003D7C1E" w:rsidP="007272A7">
            <w:pPr>
              <w:pStyle w:val="Adres"/>
            </w:pPr>
            <w:r>
              <w:t>Nederlands:   moedertaal</w:t>
            </w:r>
          </w:p>
          <w:p w14:paraId="2F1015F7" w14:textId="77777777" w:rsidR="007272A7" w:rsidRDefault="003D7C1E" w:rsidP="007272A7">
            <w:pPr>
              <w:pStyle w:val="Adres"/>
            </w:pPr>
            <w:r>
              <w:t>Engels:            vloeiend</w:t>
            </w:r>
          </w:p>
          <w:p w14:paraId="4BAF8E5B" w14:textId="7D1BD039" w:rsidR="003D7C1E" w:rsidRDefault="003D7C1E" w:rsidP="007272A7">
            <w:pPr>
              <w:pStyle w:val="Adres"/>
            </w:pPr>
            <w:r>
              <w:t>Frans:              goed qua lezen, beginner met spreken.</w:t>
            </w:r>
          </w:p>
          <w:p w14:paraId="26A7BA04" w14:textId="77777777" w:rsidR="002B740F" w:rsidRDefault="002B740F" w:rsidP="007272A7">
            <w:pPr>
              <w:pStyle w:val="Adres"/>
            </w:pPr>
          </w:p>
          <w:p w14:paraId="5317D97A" w14:textId="1D38B564" w:rsidR="002B740F" w:rsidRDefault="002B740F" w:rsidP="007272A7">
            <w:pPr>
              <w:pStyle w:val="Adres"/>
            </w:pPr>
            <w:r>
              <w:t xml:space="preserve">Qua andere vaardigheden heb ik een goed doorzettingsvermogen. </w:t>
            </w:r>
            <w:r w:rsidR="009352F7">
              <w:t xml:space="preserve">Zo moest ik tijdens het eerste semester van het derde jaar </w:t>
            </w:r>
            <w:r w:rsidR="00013411">
              <w:t xml:space="preserve">leren met sensoren te werken, en tegelijkertijd </w:t>
            </w:r>
            <w:r w:rsidR="006907D4">
              <w:t>zowel een groepsproject als een individueel project doen. Desondanks heb ik een bug-vrij product voor  beide projecten weten te leveren, en waren de opdrachtgevers blij met het groepsproject.</w:t>
            </w:r>
          </w:p>
          <w:p w14:paraId="777770C4" w14:textId="77777777" w:rsidR="002B740F" w:rsidRDefault="002B740F" w:rsidP="007272A7">
            <w:pPr>
              <w:pStyle w:val="Adres"/>
            </w:pPr>
          </w:p>
          <w:p w14:paraId="4C6E2D69" w14:textId="00928BE9" w:rsidR="002B740F" w:rsidRDefault="002B740F" w:rsidP="007272A7">
            <w:pPr>
              <w:pStyle w:val="Adres"/>
            </w:pPr>
            <w:r w:rsidRPr="002B740F">
              <w:t xml:space="preserve">Ik heb ook een goed leervermogen. Zo moest ik aan het begin van </w:t>
            </w:r>
            <w:r w:rsidR="006A6D18">
              <w:t>het eerste</w:t>
            </w:r>
            <w:r w:rsidRPr="002B740F">
              <w:t xml:space="preserve"> jaar JavaScript leren. Ik heb proactief een cursus hierover gevolgd en toegepast wat ik heb geleerd. Hierdoor kon ik snel met mijn eerste project aan de slag.</w:t>
            </w:r>
          </w:p>
          <w:p w14:paraId="5E8F1FF5" w14:textId="77777777" w:rsidR="003D7C1E" w:rsidRDefault="003D7C1E" w:rsidP="003D7C1E">
            <w:pPr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lastRenderedPageBreak/>
              <w:t>Hobby’s</w:t>
            </w:r>
          </w:p>
          <w:p w14:paraId="56B85C7C" w14:textId="5B7A6A66" w:rsidR="003D7C1E" w:rsidRPr="00CB2E6F" w:rsidRDefault="003D7C1E" w:rsidP="003D7C1E">
            <w:pPr>
              <w:pStyle w:val="Adres"/>
            </w:pPr>
            <w:r>
              <w:rPr>
                <w:szCs w:val="20"/>
              </w:rPr>
              <w:t>Buiten mijn opleiding om lees ik veel en ik houd ook van wandelen</w:t>
            </w:r>
            <w:r w:rsidR="00347155">
              <w:rPr>
                <w:szCs w:val="20"/>
              </w:rPr>
              <w:t>; verder codeer ik ook in Python en JavaScript in mijn vrije tijd.</w:t>
            </w:r>
          </w:p>
          <w:p w14:paraId="78B5F94D" w14:textId="6C38FE15" w:rsidR="003D7C1E" w:rsidRPr="00294E71" w:rsidRDefault="003D7C1E" w:rsidP="003D7C1E"/>
        </w:tc>
      </w:tr>
    </w:tbl>
    <w:p w14:paraId="2A5FBC49" w14:textId="77777777" w:rsidR="00D234FF" w:rsidRPr="00846D4F" w:rsidRDefault="00D234FF" w:rsidP="00AD23F3">
      <w:pPr>
        <w:tabs>
          <w:tab w:val="left" w:pos="990"/>
        </w:tabs>
        <w:spacing w:after="0"/>
        <w:rPr>
          <w:sz w:val="8"/>
        </w:rPr>
      </w:pPr>
    </w:p>
    <w:sectPr w:rsidR="00D234FF" w:rsidRPr="00846D4F" w:rsidSect="00B821B0">
      <w:headerReference w:type="default" r:id="rId12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F58E0F" w14:textId="77777777" w:rsidR="0054769D" w:rsidRDefault="0054769D" w:rsidP="000C45FF">
      <w:r>
        <w:separator/>
      </w:r>
    </w:p>
  </w:endnote>
  <w:endnote w:type="continuationSeparator" w:id="0">
    <w:p w14:paraId="333A9A98" w14:textId="77777777" w:rsidR="0054769D" w:rsidRDefault="0054769D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altName w:val="メイリオ"/>
    <w:charset w:val="80"/>
    <w:family w:val="swiss"/>
    <w:pitch w:val="variable"/>
    <w:sig w:usb0="E00002FF" w:usb1="6AC7FFFF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616163" w14:textId="77777777" w:rsidR="0054769D" w:rsidRDefault="0054769D" w:rsidP="000C45FF">
      <w:r>
        <w:separator/>
      </w:r>
    </w:p>
  </w:footnote>
  <w:footnote w:type="continuationSeparator" w:id="0">
    <w:p w14:paraId="2A68EAF5" w14:textId="77777777" w:rsidR="0054769D" w:rsidRDefault="0054769D" w:rsidP="000C4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F981B" w14:textId="77777777" w:rsidR="000C45FF" w:rsidRDefault="000C45FF">
    <w:pPr>
      <w:pStyle w:val="Koptekst"/>
    </w:pPr>
    <w:r>
      <w:rPr>
        <w:noProof/>
        <w:lang w:bidi="nl-NL"/>
      </w:rPr>
      <w:drawing>
        <wp:anchor distT="0" distB="0" distL="114300" distR="114300" simplePos="0" relativeHeight="251658240" behindDoc="1" locked="0" layoutInCell="1" allowOverlap="1" wp14:anchorId="66F9D1CA" wp14:editId="18F22879">
          <wp:simplePos x="0" y="0"/>
          <wp:positionH relativeFrom="page">
            <wp:posOffset>154379</wp:posOffset>
          </wp:positionH>
          <wp:positionV relativeFrom="page">
            <wp:posOffset>237506</wp:posOffset>
          </wp:positionV>
          <wp:extent cx="7259823" cy="10224474"/>
          <wp:effectExtent l="0" t="0" r="0" b="5715"/>
          <wp:wrapNone/>
          <wp:docPr id="3" name="Afbeelding 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77656" cy="102495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AE748F"/>
    <w:multiLevelType w:val="hybridMultilevel"/>
    <w:tmpl w:val="DBA04926"/>
    <w:lvl w:ilvl="0" w:tplc="90A47612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2086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CB2"/>
    <w:rsid w:val="00013411"/>
    <w:rsid w:val="0003146E"/>
    <w:rsid w:val="00036450"/>
    <w:rsid w:val="00054881"/>
    <w:rsid w:val="00061C84"/>
    <w:rsid w:val="000629D5"/>
    <w:rsid w:val="00076632"/>
    <w:rsid w:val="000A0884"/>
    <w:rsid w:val="000C45FF"/>
    <w:rsid w:val="000D10C7"/>
    <w:rsid w:val="000E3FD1"/>
    <w:rsid w:val="000E66A6"/>
    <w:rsid w:val="000F46E6"/>
    <w:rsid w:val="001100DA"/>
    <w:rsid w:val="00152B91"/>
    <w:rsid w:val="00153721"/>
    <w:rsid w:val="0017245B"/>
    <w:rsid w:val="00180329"/>
    <w:rsid w:val="001858B8"/>
    <w:rsid w:val="0019001F"/>
    <w:rsid w:val="00195684"/>
    <w:rsid w:val="001A74A5"/>
    <w:rsid w:val="001B2ABD"/>
    <w:rsid w:val="001C34BE"/>
    <w:rsid w:val="001D2143"/>
    <w:rsid w:val="001D2335"/>
    <w:rsid w:val="001D2CC4"/>
    <w:rsid w:val="001E1759"/>
    <w:rsid w:val="001F1ECC"/>
    <w:rsid w:val="002015FA"/>
    <w:rsid w:val="002400EB"/>
    <w:rsid w:val="00244620"/>
    <w:rsid w:val="00256CF7"/>
    <w:rsid w:val="00270290"/>
    <w:rsid w:val="00273E13"/>
    <w:rsid w:val="00283159"/>
    <w:rsid w:val="002921C3"/>
    <w:rsid w:val="00294E71"/>
    <w:rsid w:val="002B740F"/>
    <w:rsid w:val="002E16EE"/>
    <w:rsid w:val="0030481B"/>
    <w:rsid w:val="003163F0"/>
    <w:rsid w:val="00347155"/>
    <w:rsid w:val="00364C1B"/>
    <w:rsid w:val="003A1ECB"/>
    <w:rsid w:val="003C73A8"/>
    <w:rsid w:val="003D4199"/>
    <w:rsid w:val="003D7C1E"/>
    <w:rsid w:val="004071FC"/>
    <w:rsid w:val="0042138C"/>
    <w:rsid w:val="00433152"/>
    <w:rsid w:val="00445947"/>
    <w:rsid w:val="0045319D"/>
    <w:rsid w:val="004600EC"/>
    <w:rsid w:val="004813B3"/>
    <w:rsid w:val="00494CDC"/>
    <w:rsid w:val="00496591"/>
    <w:rsid w:val="004C63E4"/>
    <w:rsid w:val="004C6CA0"/>
    <w:rsid w:val="004D3011"/>
    <w:rsid w:val="00522B4A"/>
    <w:rsid w:val="0053639D"/>
    <w:rsid w:val="0054769D"/>
    <w:rsid w:val="005645EE"/>
    <w:rsid w:val="00593530"/>
    <w:rsid w:val="005D40B6"/>
    <w:rsid w:val="005D6289"/>
    <w:rsid w:val="005E39D5"/>
    <w:rsid w:val="005E4CD8"/>
    <w:rsid w:val="005F6D52"/>
    <w:rsid w:val="00602964"/>
    <w:rsid w:val="00612544"/>
    <w:rsid w:val="0062123A"/>
    <w:rsid w:val="00636D0A"/>
    <w:rsid w:val="00646E75"/>
    <w:rsid w:val="006610D6"/>
    <w:rsid w:val="006771D0"/>
    <w:rsid w:val="006907D4"/>
    <w:rsid w:val="006A6D18"/>
    <w:rsid w:val="006F738E"/>
    <w:rsid w:val="00715FCB"/>
    <w:rsid w:val="007272A7"/>
    <w:rsid w:val="00743101"/>
    <w:rsid w:val="00752B5E"/>
    <w:rsid w:val="007867A0"/>
    <w:rsid w:val="007927F5"/>
    <w:rsid w:val="007A0A56"/>
    <w:rsid w:val="007C28B9"/>
    <w:rsid w:val="007C78C1"/>
    <w:rsid w:val="00802CA0"/>
    <w:rsid w:val="008150DF"/>
    <w:rsid w:val="00841FE9"/>
    <w:rsid w:val="00846D4F"/>
    <w:rsid w:val="00861DBB"/>
    <w:rsid w:val="00863EA3"/>
    <w:rsid w:val="008879EA"/>
    <w:rsid w:val="008A667F"/>
    <w:rsid w:val="008C1736"/>
    <w:rsid w:val="008F08C9"/>
    <w:rsid w:val="00922D5C"/>
    <w:rsid w:val="009352F7"/>
    <w:rsid w:val="00982D5F"/>
    <w:rsid w:val="009B17D7"/>
    <w:rsid w:val="009C5452"/>
    <w:rsid w:val="009C7167"/>
    <w:rsid w:val="009E7C63"/>
    <w:rsid w:val="00A10A67"/>
    <w:rsid w:val="00A15736"/>
    <w:rsid w:val="00A200EF"/>
    <w:rsid w:val="00A2118D"/>
    <w:rsid w:val="00A5612C"/>
    <w:rsid w:val="00A63DF0"/>
    <w:rsid w:val="00AA119D"/>
    <w:rsid w:val="00AB764D"/>
    <w:rsid w:val="00AB7852"/>
    <w:rsid w:val="00AD23F3"/>
    <w:rsid w:val="00AD76E2"/>
    <w:rsid w:val="00B06A65"/>
    <w:rsid w:val="00B20152"/>
    <w:rsid w:val="00B70850"/>
    <w:rsid w:val="00B821B0"/>
    <w:rsid w:val="00BA554D"/>
    <w:rsid w:val="00BC6760"/>
    <w:rsid w:val="00BF2152"/>
    <w:rsid w:val="00C015B7"/>
    <w:rsid w:val="00C066B6"/>
    <w:rsid w:val="00C25B46"/>
    <w:rsid w:val="00C357E2"/>
    <w:rsid w:val="00C37BA1"/>
    <w:rsid w:val="00C45F5B"/>
    <w:rsid w:val="00C4674C"/>
    <w:rsid w:val="00C506CF"/>
    <w:rsid w:val="00C66D95"/>
    <w:rsid w:val="00C72BED"/>
    <w:rsid w:val="00C7399D"/>
    <w:rsid w:val="00C956F3"/>
    <w:rsid w:val="00C9578B"/>
    <w:rsid w:val="00CA562E"/>
    <w:rsid w:val="00CB2D30"/>
    <w:rsid w:val="00CB2E6F"/>
    <w:rsid w:val="00CC122C"/>
    <w:rsid w:val="00CC4AD4"/>
    <w:rsid w:val="00CD4FEF"/>
    <w:rsid w:val="00CE1CB2"/>
    <w:rsid w:val="00D234FF"/>
    <w:rsid w:val="00D2522B"/>
    <w:rsid w:val="00D359FD"/>
    <w:rsid w:val="00D746DC"/>
    <w:rsid w:val="00D82F2F"/>
    <w:rsid w:val="00D94D2B"/>
    <w:rsid w:val="00DA0AF1"/>
    <w:rsid w:val="00DA694B"/>
    <w:rsid w:val="00DD172A"/>
    <w:rsid w:val="00DF1A9E"/>
    <w:rsid w:val="00E06B8C"/>
    <w:rsid w:val="00E25A26"/>
    <w:rsid w:val="00E55D74"/>
    <w:rsid w:val="00E866EC"/>
    <w:rsid w:val="00E93B74"/>
    <w:rsid w:val="00EB3A62"/>
    <w:rsid w:val="00F1790E"/>
    <w:rsid w:val="00F2332F"/>
    <w:rsid w:val="00F60274"/>
    <w:rsid w:val="00F77FB9"/>
    <w:rsid w:val="00FB068F"/>
    <w:rsid w:val="00FC0679"/>
    <w:rsid w:val="00FC1F33"/>
    <w:rsid w:val="00FF1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1F2B68"/>
  <w14:defaultImageDpi w14:val="32767"/>
  <w15:chartTrackingRefBased/>
  <w15:docId w15:val="{E542BF5C-FFA8-4D9C-952E-4CB26ACB4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nl-NL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iPriority="5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/>
    <w:lsdException w:name="Hashtag" w:semiHidden="1"/>
    <w:lsdException w:name="Smart Link" w:semiHidden="1" w:unhideWhenUsed="1"/>
  </w:latentStyles>
  <w:style w:type="paragraph" w:default="1" w:styleId="Standaard">
    <w:name w:val="Normal"/>
    <w:qFormat/>
    <w:rsid w:val="00AB7852"/>
    <w:pPr>
      <w:spacing w:after="200" w:line="216" w:lineRule="auto"/>
    </w:pPr>
    <w:rPr>
      <w:sz w:val="20"/>
      <w:szCs w:val="22"/>
    </w:rPr>
  </w:style>
  <w:style w:type="paragraph" w:styleId="Kop1">
    <w:name w:val="heading 1"/>
    <w:basedOn w:val="Standaard"/>
    <w:next w:val="Standaard"/>
    <w:link w:val="Kop1Char"/>
    <w:uiPriority w:val="9"/>
    <w:qFormat/>
    <w:rsid w:val="00AD76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Kop2">
    <w:name w:val="heading 2"/>
    <w:basedOn w:val="Standaard"/>
    <w:next w:val="Standaard"/>
    <w:link w:val="Kop2Char"/>
    <w:uiPriority w:val="9"/>
    <w:qFormat/>
    <w:rsid w:val="004D3011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asciiTheme="majorHAnsi" w:eastAsiaTheme="majorEastAsia" w:hAnsiTheme="majorHAnsi" w:cstheme="majorBidi"/>
      <w:b/>
      <w:bCs/>
      <w:caps/>
      <w:szCs w:val="26"/>
    </w:rPr>
  </w:style>
  <w:style w:type="paragraph" w:styleId="Kop3">
    <w:name w:val="heading 3"/>
    <w:basedOn w:val="Standaard"/>
    <w:next w:val="Standaard"/>
    <w:link w:val="Kop3Char"/>
    <w:uiPriority w:val="9"/>
    <w:semiHidden/>
    <w:qFormat/>
    <w:rsid w:val="004D3011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caps/>
      <w:szCs w:val="24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2Char">
    <w:name w:val="Kop 2 Char"/>
    <w:basedOn w:val="Standaardalinea-lettertype"/>
    <w:link w:val="Kop2"/>
    <w:uiPriority w:val="9"/>
    <w:rsid w:val="004D3011"/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Titel">
    <w:name w:val="Title"/>
    <w:basedOn w:val="Standaard"/>
    <w:next w:val="Standaard"/>
    <w:link w:val="TitelChar"/>
    <w:uiPriority w:val="10"/>
    <w:qFormat/>
    <w:rsid w:val="001B2ABD"/>
    <w:rPr>
      <w:caps/>
      <w:color w:val="000000" w:themeColor="text1"/>
      <w:sz w:val="96"/>
      <w:szCs w:val="76"/>
    </w:rPr>
  </w:style>
  <w:style w:type="character" w:customStyle="1" w:styleId="TitelChar">
    <w:name w:val="Titel Char"/>
    <w:basedOn w:val="Standaardalinea-lettertype"/>
    <w:link w:val="Titel"/>
    <w:uiPriority w:val="10"/>
    <w:rsid w:val="001B2ABD"/>
    <w:rPr>
      <w:caps/>
      <w:color w:val="000000" w:themeColor="text1"/>
      <w:sz w:val="96"/>
      <w:szCs w:val="76"/>
    </w:rPr>
  </w:style>
  <w:style w:type="character" w:styleId="Nadruk">
    <w:name w:val="Emphasis"/>
    <w:basedOn w:val="Standaardalinea-lettertype"/>
    <w:uiPriority w:val="11"/>
    <w:semiHidden/>
    <w:qFormat/>
    <w:rsid w:val="00E25A26"/>
    <w:rPr>
      <w:i/>
      <w:iCs/>
    </w:rPr>
  </w:style>
  <w:style w:type="character" w:customStyle="1" w:styleId="Kop1Char">
    <w:name w:val="Kop 1 Char"/>
    <w:basedOn w:val="Standaardalinea-lettertype"/>
    <w:link w:val="Kop1"/>
    <w:uiPriority w:val="9"/>
    <w:rsid w:val="00AD76E2"/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Datum">
    <w:name w:val="Date"/>
    <w:basedOn w:val="Standaard"/>
    <w:next w:val="Standaard"/>
    <w:link w:val="DatumChar"/>
    <w:uiPriority w:val="99"/>
    <w:rsid w:val="00036450"/>
  </w:style>
  <w:style w:type="character" w:customStyle="1" w:styleId="DatumChar">
    <w:name w:val="Datum Char"/>
    <w:basedOn w:val="Standaardalinea-lettertype"/>
    <w:link w:val="Datum"/>
    <w:uiPriority w:val="99"/>
    <w:rsid w:val="00036450"/>
    <w:rPr>
      <w:sz w:val="18"/>
      <w:szCs w:val="22"/>
    </w:rPr>
  </w:style>
  <w:style w:type="character" w:styleId="Hyperlink">
    <w:name w:val="Hyperlink"/>
    <w:basedOn w:val="Standaardalinea-lettertype"/>
    <w:uiPriority w:val="99"/>
    <w:rsid w:val="00E93B74"/>
    <w:rPr>
      <w:color w:val="B85A22" w:themeColor="accent2" w:themeShade="BF"/>
      <w:u w:val="single"/>
    </w:rPr>
  </w:style>
  <w:style w:type="character" w:styleId="Onopgelostemelding">
    <w:name w:val="Unresolved Mention"/>
    <w:basedOn w:val="Standaardalinea-lettertype"/>
    <w:uiPriority w:val="99"/>
    <w:semiHidden/>
    <w:rsid w:val="004813B3"/>
    <w:rPr>
      <w:color w:val="605E5C"/>
      <w:shd w:val="clear" w:color="auto" w:fill="E1DFDD"/>
    </w:rPr>
  </w:style>
  <w:style w:type="paragraph" w:styleId="Koptekst">
    <w:name w:val="header"/>
    <w:basedOn w:val="Standaard"/>
    <w:link w:val="Koptekst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KoptekstChar">
    <w:name w:val="Koptekst Char"/>
    <w:basedOn w:val="Standaardalinea-lettertype"/>
    <w:link w:val="Koptekst"/>
    <w:uiPriority w:val="99"/>
    <w:semiHidden/>
    <w:rsid w:val="000C45FF"/>
    <w:rPr>
      <w:sz w:val="22"/>
      <w:szCs w:val="22"/>
    </w:rPr>
  </w:style>
  <w:style w:type="paragraph" w:styleId="Voettekst">
    <w:name w:val="footer"/>
    <w:basedOn w:val="Standaard"/>
    <w:link w:val="Voettekst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VoettekstChar">
    <w:name w:val="Voettekst Char"/>
    <w:basedOn w:val="Standaardalinea-lettertype"/>
    <w:link w:val="Voettekst"/>
    <w:uiPriority w:val="99"/>
    <w:semiHidden/>
    <w:rsid w:val="000C45FF"/>
    <w:rPr>
      <w:sz w:val="22"/>
      <w:szCs w:val="22"/>
    </w:rPr>
  </w:style>
  <w:style w:type="table" w:styleId="Tabelraster">
    <w:name w:val="Table Grid"/>
    <w:basedOn w:val="Standaardtabel"/>
    <w:uiPriority w:val="39"/>
    <w:rsid w:val="001B2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kstvantijdelijkeaanduiding">
    <w:name w:val="Placeholder Text"/>
    <w:basedOn w:val="Standaardalinea-lettertype"/>
    <w:uiPriority w:val="99"/>
    <w:semiHidden/>
    <w:rsid w:val="001B2ABD"/>
    <w:rPr>
      <w:color w:val="808080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0629D5"/>
    <w:pPr>
      <w:spacing w:after="480"/>
    </w:pPr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0629D5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0629D5"/>
    <w:rPr>
      <w:rFonts w:asciiTheme="majorHAnsi" w:eastAsiaTheme="majorEastAsia" w:hAnsiTheme="majorHAnsi" w:cstheme="majorBidi"/>
      <w:b/>
      <w:caps/>
      <w:sz w:val="22"/>
    </w:rPr>
  </w:style>
  <w:style w:type="paragraph" w:styleId="Lijstopsomteken">
    <w:name w:val="List Bullet"/>
    <w:basedOn w:val="Standaard"/>
    <w:uiPriority w:val="5"/>
    <w:rsid w:val="000629D5"/>
    <w:pPr>
      <w:numPr>
        <w:numId w:val="1"/>
      </w:numPr>
      <w:spacing w:after="120" w:line="276" w:lineRule="auto"/>
      <w:ind w:left="720"/>
    </w:pPr>
    <w:rPr>
      <w:rFonts w:eastAsia="Times New Roman" w:cs="Times New Roman"/>
      <w:szCs w:val="20"/>
      <w:lang w:eastAsia="en-US"/>
    </w:rPr>
  </w:style>
  <w:style w:type="character" w:customStyle="1" w:styleId="Grijzetekst">
    <w:name w:val="Grijze tekst"/>
    <w:basedOn w:val="Standaardalinea-lettertype"/>
    <w:uiPriority w:val="4"/>
    <w:semiHidden/>
    <w:qFormat/>
    <w:rsid w:val="000629D5"/>
    <w:rPr>
      <w:color w:val="808080" w:themeColor="background1" w:themeShade="80"/>
    </w:rPr>
  </w:style>
  <w:style w:type="paragraph" w:customStyle="1" w:styleId="Adres">
    <w:name w:val="Adres"/>
    <w:basedOn w:val="Standaard"/>
    <w:qFormat/>
    <w:rsid w:val="00AB7852"/>
    <w:pPr>
      <w:spacing w:after="360"/>
      <w:contextualSpacing/>
    </w:pPr>
  </w:style>
  <w:style w:type="paragraph" w:customStyle="1" w:styleId="Contactgegevens">
    <w:name w:val="Contactgegevens"/>
    <w:basedOn w:val="Standaard"/>
    <w:qFormat/>
    <w:rsid w:val="000629D5"/>
    <w:pPr>
      <w:contextualSpacing/>
    </w:pPr>
  </w:style>
  <w:style w:type="paragraph" w:styleId="Geenafstand">
    <w:name w:val="No Spacing"/>
    <w:uiPriority w:val="1"/>
    <w:qFormat/>
    <w:rsid w:val="000629D5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linkedin.com/in/niels-oerlemans/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niels.oerlemans@hva.nl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iels\AppData\Roaming\Microsoft\Templates\Blauwe%20grijze%20sollicitatiebrief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CB2471E0D9844E8886BF28682550691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03907710-72E2-4EE8-9FB7-AC9C7A4089A8}"/>
      </w:docPartPr>
      <w:docPartBody>
        <w:p w:rsidR="00E81878" w:rsidRDefault="009A6B7C" w:rsidP="009A6B7C">
          <w:pPr>
            <w:pStyle w:val="CCB2471E0D9844E8886BF28682550691"/>
          </w:pPr>
          <w:r w:rsidRPr="004D3011">
            <w:rPr>
              <w:lang w:bidi="nl-NL"/>
            </w:rPr>
            <w:t>TELEFOON: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altName w:val="メイリオ"/>
    <w:charset w:val="80"/>
    <w:family w:val="swiss"/>
    <w:pitch w:val="variable"/>
    <w:sig w:usb0="E00002FF" w:usb1="6AC7FFFF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AE748F"/>
    <w:multiLevelType w:val="hybridMultilevel"/>
    <w:tmpl w:val="DBA04926"/>
    <w:lvl w:ilvl="0" w:tplc="90A47612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4300459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E14"/>
    <w:rsid w:val="000A0884"/>
    <w:rsid w:val="0017245B"/>
    <w:rsid w:val="002921C3"/>
    <w:rsid w:val="00317730"/>
    <w:rsid w:val="00343E14"/>
    <w:rsid w:val="003A14DB"/>
    <w:rsid w:val="0053639D"/>
    <w:rsid w:val="00546DA5"/>
    <w:rsid w:val="00627986"/>
    <w:rsid w:val="006355AD"/>
    <w:rsid w:val="008673B8"/>
    <w:rsid w:val="009422B1"/>
    <w:rsid w:val="009A6B7C"/>
    <w:rsid w:val="00A91B96"/>
    <w:rsid w:val="00B06A65"/>
    <w:rsid w:val="00B25355"/>
    <w:rsid w:val="00BF2152"/>
    <w:rsid w:val="00CA7662"/>
    <w:rsid w:val="00CC4AD4"/>
    <w:rsid w:val="00E32238"/>
    <w:rsid w:val="00E81878"/>
    <w:rsid w:val="00FC1F33"/>
    <w:rsid w:val="00FF1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nl-NL" w:eastAsia="nl-NL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5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2">
    <w:name w:val="heading 2"/>
    <w:basedOn w:val="Standaard"/>
    <w:next w:val="Standaard"/>
    <w:link w:val="Kop2Char"/>
    <w:uiPriority w:val="9"/>
    <w:qFormat/>
    <w:pPr>
      <w:keepNext/>
      <w:keepLines/>
      <w:pBdr>
        <w:bottom w:val="single" w:sz="8" w:space="1" w:color="4472C4" w:themeColor="accent1"/>
      </w:pBdr>
      <w:spacing w:before="240" w:after="120" w:line="216" w:lineRule="auto"/>
      <w:outlineLvl w:val="1"/>
    </w:pPr>
    <w:rPr>
      <w:rFonts w:asciiTheme="majorHAnsi" w:eastAsiaTheme="majorEastAsia" w:hAnsiTheme="majorHAnsi" w:cstheme="majorBidi"/>
      <w:b/>
      <w:bCs/>
      <w:caps/>
      <w:kern w:val="0"/>
      <w:sz w:val="20"/>
      <w:szCs w:val="26"/>
      <w:lang w:eastAsia="ja-JP"/>
      <w14:ligatures w14:val="none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Lijstopsomteken">
    <w:name w:val="List Bullet"/>
    <w:basedOn w:val="Standaard"/>
    <w:uiPriority w:val="5"/>
    <w:pPr>
      <w:numPr>
        <w:numId w:val="1"/>
      </w:numPr>
      <w:spacing w:after="120" w:line="276" w:lineRule="auto"/>
      <w:ind w:left="720"/>
    </w:pPr>
    <w:rPr>
      <w:rFonts w:eastAsia="Times New Roman" w:cs="Times New Roman"/>
      <w:kern w:val="0"/>
      <w:sz w:val="20"/>
      <w:szCs w:val="20"/>
      <w:lang w:eastAsia="en-US"/>
      <w14:ligatures w14:val="none"/>
    </w:rPr>
  </w:style>
  <w:style w:type="character" w:customStyle="1" w:styleId="Kop2Char">
    <w:name w:val="Kop 2 Char"/>
    <w:basedOn w:val="Standaardalinea-lettertype"/>
    <w:link w:val="Kop2"/>
    <w:uiPriority w:val="9"/>
    <w:rPr>
      <w:rFonts w:asciiTheme="majorHAnsi" w:eastAsiaTheme="majorEastAsia" w:hAnsiTheme="majorHAnsi" w:cstheme="majorBidi"/>
      <w:b/>
      <w:bCs/>
      <w:caps/>
      <w:kern w:val="0"/>
      <w:sz w:val="20"/>
      <w:szCs w:val="26"/>
      <w:lang w:eastAsia="ja-JP"/>
      <w14:ligatures w14:val="none"/>
    </w:rPr>
  </w:style>
  <w:style w:type="character" w:styleId="Hyperlink">
    <w:name w:val="Hyperlink"/>
    <w:basedOn w:val="Standaardalinea-lettertype"/>
    <w:uiPriority w:val="99"/>
    <w:rPr>
      <w:color w:val="C45911" w:themeColor="accent2" w:themeShade="BF"/>
      <w:u w:val="single"/>
    </w:rPr>
  </w:style>
  <w:style w:type="paragraph" w:customStyle="1" w:styleId="CCB2471E0D9844E8886BF28682550691">
    <w:name w:val="CCB2471E0D9844E8886BF28682550691"/>
    <w:rsid w:val="009A6B7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3630FBCC-A926-441F-A1DD-7C612FD8814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1574C20-78E4-43FF-BE9E-4FC9F23144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7B03C41-7C44-40A7-B0F9-10640F9D80B5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Blauwe grijze sollicitatiebrief</Template>
  <TotalTime>366</TotalTime>
  <Pages>2</Pages>
  <Words>330</Words>
  <Characters>1819</Characters>
  <Application>Microsoft Office Word</Application>
  <DocSecurity>0</DocSecurity>
  <Lines>15</Lines>
  <Paragraphs>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Niels Oerlemans</dc:creator>
  <cp:keywords/>
  <dc:description/>
  <cp:lastModifiedBy>Niels Oerlemans</cp:lastModifiedBy>
  <cp:revision>60</cp:revision>
  <dcterms:created xsi:type="dcterms:W3CDTF">2024-09-19T07:07:00Z</dcterms:created>
  <dcterms:modified xsi:type="dcterms:W3CDTF">2026-05-28T10:24:00Z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